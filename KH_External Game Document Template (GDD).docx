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A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08B812A9" w14:textId="16E665FB" w:rsidR="003E1D56" w:rsidRDefault="00856BCF" w:rsidP="00856BC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KOJIMA PRODUCTIONS</w:t>
                    </w:r>
                  </w:p>
                </w:tc>
              </w:sdtContent>
            </w:sdt>
          </w:tr>
          <w:tr w:rsidR="003E1D56" w14:paraId="08B812AC" w14:textId="77777777">
            <w:trPr>
              <w:trHeight w:val="1440"/>
              <w:jc w:val="center"/>
            </w:trPr>
            <w:sdt>
              <w:sdtPr>
                <w:rPr>
                  <w:rStyle w:val="TitleChar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Style w:val="TitleChar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8B812AB" w14:textId="737BD5FD" w:rsidR="003E1D56" w:rsidRDefault="00383A5B" w:rsidP="00383A5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383A5B">
                      <w:rPr>
                        <w:rStyle w:val="TitleChar"/>
                      </w:rPr>
                      <w:t>Metal Snake Z</w:t>
                    </w:r>
                  </w:p>
                </w:tc>
              </w:sdtContent>
            </w:sdt>
          </w:tr>
          <w:tr w:rsidR="003E1D56" w14:paraId="08B812AE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08B812AD" w14:textId="0F2E8579" w:rsidR="003E1D56" w:rsidRPr="003E1D56" w:rsidRDefault="005F37CD" w:rsidP="002D62CF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Style w:val="SubtitleChar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>
                    <w:rPr>
                      <w:rStyle w:val="SubtitleChar"/>
                    </w:rPr>
                  </w:sdtEndPr>
                  <w:sdtContent>
                    <w:r w:rsidR="002D62CF">
                      <w:rPr>
                        <w:rStyle w:val="SubtitleChar"/>
                      </w:rPr>
                      <w:t>A Run and Gun game</w:t>
                    </w:r>
                  </w:sdtContent>
                </w:sdt>
              </w:p>
            </w:tc>
          </w:tr>
          <w:tr w:rsidR="003E1D56" w14:paraId="08B812B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AF" w14:textId="77777777" w:rsidR="003E1D56" w:rsidRDefault="003E1D56">
                <w:pPr>
                  <w:pStyle w:val="NoSpacing"/>
                  <w:jc w:val="center"/>
                </w:pPr>
              </w:p>
              <w:p w14:paraId="08B812B0" w14:textId="77777777" w:rsidR="003E1D56" w:rsidRDefault="003E1D56">
                <w:pPr>
                  <w:pStyle w:val="NoSpacing"/>
                  <w:jc w:val="center"/>
                </w:pPr>
              </w:p>
              <w:p w14:paraId="08B812B1" w14:textId="77777777" w:rsidR="003E1D56" w:rsidRDefault="003E1D56">
                <w:pPr>
                  <w:pStyle w:val="NoSpacing"/>
                  <w:jc w:val="center"/>
                </w:pPr>
              </w:p>
              <w:p w14:paraId="08B812B2" w14:textId="77777777" w:rsidR="003E1D56" w:rsidRDefault="003E1D56">
                <w:pPr>
                  <w:pStyle w:val="NoSpacing"/>
                  <w:jc w:val="center"/>
                </w:pPr>
              </w:p>
              <w:p w14:paraId="08B812B3" w14:textId="77777777" w:rsidR="003E1D56" w:rsidRDefault="003E1D56">
                <w:pPr>
                  <w:pStyle w:val="NoSpacing"/>
                  <w:jc w:val="center"/>
                </w:pPr>
              </w:p>
              <w:p w14:paraId="08B812B4" w14:textId="77777777" w:rsidR="003E1D56" w:rsidRDefault="003E1D56">
                <w:pPr>
                  <w:pStyle w:val="NoSpacing"/>
                  <w:jc w:val="center"/>
                </w:pPr>
              </w:p>
              <w:p w14:paraId="08B812B5" w14:textId="77777777" w:rsidR="003E1D56" w:rsidRDefault="003E1D56">
                <w:pPr>
                  <w:pStyle w:val="NoSpacing"/>
                  <w:jc w:val="center"/>
                </w:pPr>
              </w:p>
              <w:p w14:paraId="08B812B6" w14:textId="77777777" w:rsidR="003E1D56" w:rsidRDefault="003E1D56">
                <w:pPr>
                  <w:pStyle w:val="NoSpacing"/>
                  <w:jc w:val="center"/>
                </w:pPr>
              </w:p>
              <w:p w14:paraId="08B812B7" w14:textId="74D184EE" w:rsidR="003E1D56" w:rsidRPr="003E1D56" w:rsidRDefault="00383A5B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1.0</w:t>
                </w:r>
              </w:p>
              <w:p w14:paraId="08B812B8" w14:textId="77777777" w:rsidR="003E1D56" w:rsidRDefault="003E1D56">
                <w:pPr>
                  <w:pStyle w:val="NoSpacing"/>
                  <w:jc w:val="center"/>
                </w:pPr>
              </w:p>
              <w:p w14:paraId="08B812B9" w14:textId="0ADB25C3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</w:t>
                </w:r>
                <w:r w:rsidR="0060518D">
                  <w:t>2</w:t>
                </w:r>
                <w:r w:rsidR="009C79DD">
                  <w:t>1</w:t>
                </w:r>
                <w:r>
                  <w:t xml:space="preserve"> by </w:t>
                </w:r>
                <w:r w:rsidR="002D62CF">
                  <w:t>Kojima Productions</w:t>
                </w:r>
                <w:r>
                  <w:t>.</w:t>
                </w:r>
              </w:p>
              <w:p w14:paraId="08B812BA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08B812BB" w14:textId="77777777" w:rsidR="003E1D56" w:rsidRDefault="003E1D56">
                <w:pPr>
                  <w:pStyle w:val="NoSpacing"/>
                  <w:jc w:val="center"/>
                </w:pPr>
              </w:p>
              <w:p w14:paraId="08B812BC" w14:textId="77777777" w:rsidR="003E1D56" w:rsidRDefault="003E1D56">
                <w:pPr>
                  <w:pStyle w:val="NoSpacing"/>
                  <w:jc w:val="center"/>
                </w:pPr>
              </w:p>
              <w:p w14:paraId="08B812BD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08B812C0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8B812BF" w14:textId="184C6C9C" w:rsidR="003E1D56" w:rsidRPr="003E1D56" w:rsidRDefault="002D62CF" w:rsidP="002D62CF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proofErr w:type="spellStart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Trung</w:t>
                    </w:r>
                    <w:proofErr w:type="spellEnd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 Le - 101264698</w:t>
                    </w:r>
                  </w:p>
                </w:tc>
              </w:sdtContent>
            </w:sdt>
          </w:tr>
          <w:tr w:rsidR="003E1D56" w14:paraId="08B812C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C1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8B812C3" w14:textId="65DBDCDA" w:rsidR="003E1D56" w:rsidRDefault="00B27675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B8131E" wp14:editId="5047D345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-5970905</wp:posOffset>
                    </wp:positionV>
                    <wp:extent cx="2353310" cy="1400175"/>
                    <wp:effectExtent l="0" t="0" r="3810" b="952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400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B81331" w14:textId="64FD22E6" w:rsidR="00EE29C1" w:rsidRPr="003E1D56" w:rsidRDefault="00EE29C1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en-US"/>
                                  </w:rPr>
                                  <w:drawing>
                                    <wp:inline distT="0" distB="0" distL="0" distR="0" wp14:anchorId="1BA583A1" wp14:editId="1F5D1FC2">
                                      <wp:extent cx="1516380" cy="1516380"/>
                                      <wp:effectExtent l="0" t="0" r="7620" b="762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Kojima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516462" cy="151646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B813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70.15pt;width:185.3pt;height:110.25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" stroked="f">
                    <v:textbox>
                      <w:txbxContent>
                        <w:p w14:paraId="08B81331" w14:textId="64FD22E6" w:rsidR="00EE29C1" w:rsidRPr="003E1D56" w:rsidRDefault="00EE29C1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  <w:lang w:val="en-US" w:eastAsia="en-US"/>
                            </w:rPr>
                            <w:drawing>
                              <wp:inline distT="0" distB="0" distL="0" distR="0" wp14:anchorId="1BA583A1" wp14:editId="1F5D1FC2">
                                <wp:extent cx="1516380" cy="1516380"/>
                                <wp:effectExtent l="0" t="0" r="7620" b="762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Kojima.pn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516462" cy="151646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08B812C4" w14:textId="0408EF95"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C6" w14:textId="77777777">
            <w:tc>
              <w:tcPr>
                <w:tcW w:w="5000" w:type="pct"/>
              </w:tcPr>
              <w:p w14:paraId="08B812C5" w14:textId="5F690A75" w:rsidR="003E1D56" w:rsidRPr="003E1D56" w:rsidRDefault="002D62CF" w:rsidP="002D62CF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October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2</w:t>
                </w:r>
                <w:r w:rsidRPr="002D62CF">
                  <w:rPr>
                    <w:sz w:val="24"/>
                    <w:szCs w:val="24"/>
                    <w:vertAlign w:val="superscript"/>
                  </w:rPr>
                  <w:t>nd</w:t>
                </w:r>
                <w:r>
                  <w:rPr>
                    <w:sz w:val="24"/>
                    <w:szCs w:val="24"/>
                  </w:rPr>
                  <w:t xml:space="preserve"> </w:t>
                </w:r>
                <w:r w:rsidR="00021BBC">
                  <w:rPr>
                    <w:sz w:val="24"/>
                    <w:szCs w:val="24"/>
                  </w:rPr>
                  <w:t xml:space="preserve"> 20</w:t>
                </w:r>
                <w:r w:rsidR="0060518D">
                  <w:rPr>
                    <w:sz w:val="24"/>
                    <w:szCs w:val="24"/>
                  </w:rPr>
                  <w:t>2</w:t>
                </w:r>
                <w:r w:rsidR="009C79DD">
                  <w:rPr>
                    <w:sz w:val="24"/>
                    <w:szCs w:val="24"/>
                  </w:rPr>
                  <w:t>1</w:t>
                </w:r>
              </w:p>
            </w:tc>
          </w:tr>
        </w:tbl>
        <w:p w14:paraId="08B812C7" w14:textId="77777777" w:rsidR="003E1D56" w:rsidRDefault="003E1D56"/>
        <w:p w14:paraId="08B812C8" w14:textId="77777777" w:rsidR="003E1D56" w:rsidRDefault="003E1D56">
          <w:r>
            <w:br w:type="page"/>
          </w:r>
        </w:p>
      </w:sdtContent>
    </w:sdt>
    <w:p w14:paraId="08B812C9" w14:textId="77777777"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8898046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6F7AD9" w14:textId="02392637" w:rsidR="00B27675" w:rsidRDefault="00B27675">
          <w:pPr>
            <w:pStyle w:val="TOCHeading"/>
          </w:pPr>
          <w:r>
            <w:t>Contents</w:t>
          </w:r>
        </w:p>
        <w:p w14:paraId="1D3B7F38" w14:textId="25E2B5BF" w:rsidR="00C5649B" w:rsidRDefault="00B27675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197682" w:history="1">
            <w:r w:rsidR="00C5649B" w:rsidRPr="00CA2BFD">
              <w:rPr>
                <w:rStyle w:val="Hyperlink"/>
                <w:noProof/>
              </w:rPr>
              <w:t>1. Detailed Game Description</w:t>
            </w:r>
            <w:r w:rsidR="00C5649B">
              <w:rPr>
                <w:noProof/>
                <w:webHidden/>
              </w:rPr>
              <w:tab/>
            </w:r>
            <w:r w:rsidR="00C5649B">
              <w:rPr>
                <w:noProof/>
                <w:webHidden/>
              </w:rPr>
              <w:fldChar w:fldCharType="begin"/>
            </w:r>
            <w:r w:rsidR="00C5649B">
              <w:rPr>
                <w:noProof/>
                <w:webHidden/>
              </w:rPr>
              <w:instrText xml:space="preserve"> PAGEREF _Toc84197682 \h </w:instrText>
            </w:r>
            <w:r w:rsidR="00C5649B">
              <w:rPr>
                <w:noProof/>
                <w:webHidden/>
              </w:rPr>
            </w:r>
            <w:r w:rsidR="00C5649B">
              <w:rPr>
                <w:noProof/>
                <w:webHidden/>
              </w:rPr>
              <w:fldChar w:fldCharType="separate"/>
            </w:r>
            <w:r w:rsidR="00C5649B">
              <w:rPr>
                <w:noProof/>
                <w:webHidden/>
              </w:rPr>
              <w:t>4</w:t>
            </w:r>
            <w:r w:rsidR="00C5649B">
              <w:rPr>
                <w:noProof/>
                <w:webHidden/>
              </w:rPr>
              <w:fldChar w:fldCharType="end"/>
            </w:r>
          </w:hyperlink>
        </w:p>
        <w:p w14:paraId="0E8C48C2" w14:textId="3660191E" w:rsidR="00C5649B" w:rsidRDefault="00C5649B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4197683" w:history="1">
            <w:r w:rsidRPr="00CA2BFD">
              <w:rPr>
                <w:rStyle w:val="Hyperlink"/>
                <w:noProof/>
              </w:rPr>
              <w:t>2.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03E8" w14:textId="5255CC5B" w:rsidR="00C5649B" w:rsidRDefault="00C5649B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4197684" w:history="1">
            <w:r w:rsidRPr="00CA2BFD">
              <w:rPr>
                <w:rStyle w:val="Hyperlink"/>
                <w:noProof/>
              </w:rPr>
              <w:t>3. Interface Sketches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B56B" w14:textId="7CD6C166" w:rsidR="00C5649B" w:rsidRDefault="00C5649B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4197685" w:history="1">
            <w:r w:rsidRPr="00CA2BFD">
              <w:rPr>
                <w:rStyle w:val="Hyperlink"/>
                <w:noProof/>
              </w:rPr>
              <w:t>4. 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6B76A" w14:textId="3B8543D3" w:rsidR="00C5649B" w:rsidRDefault="00C5649B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4197686" w:history="1">
            <w:r w:rsidRPr="00CA2BFD">
              <w:rPr>
                <w:rStyle w:val="Hyperlink"/>
                <w:noProof/>
              </w:rPr>
              <w:t>5. Game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74CC7" w14:textId="2A3A9D11" w:rsidR="00C5649B" w:rsidRDefault="00C5649B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4197687" w:history="1">
            <w:r w:rsidRPr="00CA2BFD">
              <w:rPr>
                <w:rStyle w:val="Hyperlink"/>
                <w:noProof/>
              </w:rPr>
              <w:t>6. 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93E04" w14:textId="3AB62589" w:rsidR="00C5649B" w:rsidRDefault="00C5649B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4197688" w:history="1">
            <w:r w:rsidRPr="00CA2BFD">
              <w:rPr>
                <w:rStyle w:val="Hyperlink"/>
                <w:noProof/>
              </w:rPr>
              <w:t>7.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D037B" w14:textId="182FEC14" w:rsidR="00C5649B" w:rsidRDefault="00C5649B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4197689" w:history="1">
            <w:r w:rsidRPr="00CA2BFD">
              <w:rPr>
                <w:rStyle w:val="Hyperlink"/>
                <w:noProof/>
              </w:rPr>
              <w:t>8. 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B7254" w14:textId="5EE303A0" w:rsidR="00C5649B" w:rsidRDefault="00C5649B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4197690" w:history="1">
            <w:r w:rsidRPr="00CA2BFD">
              <w:rPr>
                <w:rStyle w:val="Hyperlink"/>
                <w:noProof/>
              </w:rPr>
              <w:t>9. Weapons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DE8E3" w14:textId="610DF980" w:rsidR="00C5649B" w:rsidRDefault="00C5649B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4197691" w:history="1">
            <w:r w:rsidRPr="00CA2BFD">
              <w:rPr>
                <w:rStyle w:val="Hyperlink"/>
                <w:noProof/>
              </w:rPr>
              <w:t>10. 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C4DA3" w14:textId="209AD0D7" w:rsidR="00C5649B" w:rsidRDefault="00C5649B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4197692" w:history="1">
            <w:r w:rsidRPr="00CA2BFD">
              <w:rPr>
                <w:rStyle w:val="Hyperlink"/>
                <w:noProof/>
              </w:rPr>
              <w:t>11. 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B6C1C" w14:textId="1F124471" w:rsidR="00C5649B" w:rsidRDefault="00C5649B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4197693" w:history="1">
            <w:r w:rsidRPr="00CA2BFD">
              <w:rPr>
                <w:rStyle w:val="Hyperlink"/>
                <w:noProof/>
              </w:rPr>
              <w:t>12. 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812CA" w14:textId="5A1CC842" w:rsidR="009A4D42" w:rsidRPr="00B27675" w:rsidRDefault="00B27675" w:rsidP="00B27675">
          <w:r>
            <w:rPr>
              <w:b/>
              <w:bCs/>
              <w:noProof/>
            </w:rPr>
            <w:fldChar w:fldCharType="end"/>
          </w:r>
        </w:p>
      </w:sdtContent>
    </w:sdt>
    <w:p w14:paraId="08B812CB" w14:textId="77777777"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08B812CC" w14:textId="77777777" w:rsidR="00EE29C1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14:paraId="08B812CD" w14:textId="54B73B03" w:rsidR="009A4D42" w:rsidRPr="00C9166E" w:rsidRDefault="00C9166E" w:rsidP="00C916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1.0 – Initial proposal</w:t>
      </w:r>
    </w:p>
    <w:p w14:paraId="08B812CE" w14:textId="77777777" w:rsidR="009A4D42" w:rsidRDefault="009A4D42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br w:type="page"/>
      </w:r>
    </w:p>
    <w:p w14:paraId="08B812D2" w14:textId="45C4C014" w:rsidR="00BF4089" w:rsidRDefault="00C9166E" w:rsidP="00C9166E">
      <w:pPr>
        <w:pStyle w:val="Heading1"/>
        <w:numPr>
          <w:ilvl w:val="0"/>
          <w:numId w:val="2"/>
        </w:numPr>
      </w:pPr>
      <w:bookmarkStart w:id="1" w:name="_Toc84197682"/>
      <w:r w:rsidRPr="00C9166E">
        <w:lastRenderedPageBreak/>
        <w:t>Detailed Game Description</w:t>
      </w:r>
      <w:bookmarkEnd w:id="1"/>
    </w:p>
    <w:p w14:paraId="08B812D4" w14:textId="59D46F56" w:rsidR="00686D09" w:rsidRPr="00EE29C1" w:rsidRDefault="00C9166E" w:rsidP="00C9166E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Metal Snake Z is a run &amp; gun side scrolling platformer mobile game inspired by the Metal Slug series.</w:t>
      </w:r>
    </w:p>
    <w:p w14:paraId="45C0152D" w14:textId="4C26A1E0" w:rsidR="00EE29C1" w:rsidRPr="00C9166E" w:rsidRDefault="00EE29C1" w:rsidP="00C9166E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Player controls a high tech </w:t>
      </w:r>
      <w:proofErr w:type="spellStart"/>
      <w:r>
        <w:rPr>
          <w:sz w:val="24"/>
          <w:szCs w:val="24"/>
        </w:rPr>
        <w:t>mech</w:t>
      </w:r>
      <w:proofErr w:type="spellEnd"/>
      <w:r>
        <w:rPr>
          <w:sz w:val="24"/>
          <w:szCs w:val="24"/>
        </w:rPr>
        <w:t xml:space="preserve"> suit to go through the jungle &amp; fight robots + monsters.</w:t>
      </w:r>
    </w:p>
    <w:p w14:paraId="2ACB69F6" w14:textId="207B432B" w:rsidR="00C9166E" w:rsidRPr="00C9166E" w:rsidRDefault="00C9166E" w:rsidP="00C9166E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The player will move via an on-screen joystick, with 1 button to shoot &amp; 1 to jump.</w:t>
      </w:r>
    </w:p>
    <w:p w14:paraId="33CC9A72" w14:textId="6D5C69C7" w:rsidR="00C9166E" w:rsidRPr="00C9166E" w:rsidRDefault="00C9166E" w:rsidP="00C9166E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Player will need to run, jump, and navigate to avoid bullets &amp; traps, while aiming to defeat enemies for scores &amp; gain </w:t>
      </w:r>
      <w:proofErr w:type="spellStart"/>
      <w:r>
        <w:rPr>
          <w:sz w:val="24"/>
          <w:szCs w:val="24"/>
        </w:rPr>
        <w:t>powerups</w:t>
      </w:r>
      <w:proofErr w:type="spellEnd"/>
      <w:r>
        <w:rPr>
          <w:sz w:val="24"/>
          <w:szCs w:val="24"/>
        </w:rPr>
        <w:t>/healing items.</w:t>
      </w:r>
    </w:p>
    <w:p w14:paraId="0D52E4C4" w14:textId="7FB600AC" w:rsidR="00C9166E" w:rsidRPr="00C9166E" w:rsidRDefault="00C9166E" w:rsidP="00C9166E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At the end of each level, there will be a unique boss that forces the player to utilize all of their skills.</w:t>
      </w:r>
    </w:p>
    <w:p w14:paraId="54114D51" w14:textId="3101B318" w:rsidR="00C9166E" w:rsidRPr="00912407" w:rsidRDefault="00C9166E" w:rsidP="00C9166E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The game feel will be fast-paced with some funny visual elements like Metal Slug. </w:t>
      </w:r>
    </w:p>
    <w:p w14:paraId="4509DF3D" w14:textId="516622CE" w:rsidR="00561447" w:rsidRPr="00561447" w:rsidRDefault="00912407" w:rsidP="00561447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GitHub: </w:t>
      </w:r>
      <w:hyperlink r:id="rId14" w:history="1">
        <w:r w:rsidR="00561447" w:rsidRPr="00437635">
          <w:rPr>
            <w:rStyle w:val="Hyperlink"/>
            <w:sz w:val="24"/>
            <w:szCs w:val="24"/>
          </w:rPr>
          <w:t>https://github.com/KojimaMcMaple/GAME-2014_A1</w:t>
        </w:r>
      </w:hyperlink>
    </w:p>
    <w:p w14:paraId="08B812D5" w14:textId="61BD3FC3" w:rsidR="009F6693" w:rsidRPr="008C6B2D" w:rsidRDefault="00C9166E" w:rsidP="00B27675">
      <w:pPr>
        <w:pStyle w:val="Heading1"/>
        <w:numPr>
          <w:ilvl w:val="0"/>
          <w:numId w:val="2"/>
        </w:numPr>
      </w:pPr>
      <w:bookmarkStart w:id="2" w:name="_Toc84197683"/>
      <w:r>
        <w:t>Controls</w:t>
      </w:r>
      <w:bookmarkEnd w:id="2"/>
    </w:p>
    <w:p w14:paraId="08B812D7" w14:textId="66449D72" w:rsidR="00686D09" w:rsidRPr="00C9166E" w:rsidRDefault="00C9166E" w:rsidP="00686D09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The player will move via an on-screen joystick, with 1 button to shoot &amp; 1 to jump.</w:t>
      </w:r>
    </w:p>
    <w:p w14:paraId="7159000B" w14:textId="1CE045C5" w:rsidR="00C9166E" w:rsidRPr="00C9166E" w:rsidRDefault="005F37CD" w:rsidP="00C9166E">
      <w:pPr>
        <w:pStyle w:val="ListParagraph"/>
        <w:rPr>
          <w:b/>
          <w:sz w:val="24"/>
          <w:szCs w:val="24"/>
        </w:rPr>
      </w:pPr>
      <w:r>
        <w:pict w14:anchorId="1FDCEA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75pt;height:201.75pt">
            <v:imagedata r:id="rId15" o:title="Unity_G0FQ1FpomM"/>
          </v:shape>
        </w:pict>
      </w:r>
    </w:p>
    <w:p w14:paraId="533B801F" w14:textId="77777777" w:rsidR="00EE29C1" w:rsidRDefault="00EE29C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08B812D8" w14:textId="2FE0842D" w:rsidR="00BF4089" w:rsidRPr="00B27675" w:rsidRDefault="00C9166E" w:rsidP="00C9166E">
      <w:pPr>
        <w:pStyle w:val="Heading1"/>
        <w:numPr>
          <w:ilvl w:val="0"/>
          <w:numId w:val="2"/>
        </w:numPr>
        <w:rPr>
          <w:i/>
        </w:rPr>
      </w:pPr>
      <w:bookmarkStart w:id="3" w:name="_Toc84197684"/>
      <w:r w:rsidRPr="00C9166E">
        <w:lastRenderedPageBreak/>
        <w:t>Interface Sketches</w:t>
      </w:r>
      <w:bookmarkEnd w:id="3"/>
      <w:r w:rsidR="003E1D34" w:rsidRPr="00B27675">
        <w:t xml:space="preserve"> </w:t>
      </w:r>
    </w:p>
    <w:p w14:paraId="08B812D9" w14:textId="2E3ED309" w:rsidR="009F6693" w:rsidRPr="00C9166E" w:rsidRDefault="00C9166E" w:rsidP="00C9166E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Created in Unity with appropriate settings.</w:t>
      </w:r>
    </w:p>
    <w:p w14:paraId="3B32DD08" w14:textId="2F65F456" w:rsidR="00C9166E" w:rsidRPr="00EE29C1" w:rsidRDefault="00C9166E" w:rsidP="00C9166E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Menu Screen:</w:t>
      </w:r>
    </w:p>
    <w:p w14:paraId="755B643A" w14:textId="2C59FEFB" w:rsidR="00EE29C1" w:rsidRDefault="00EE29C1" w:rsidP="00EE29C1">
      <w:pPr>
        <w:ind w:left="360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3B16466" wp14:editId="19A8345C">
            <wp:extent cx="5943600" cy="3196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AB6B" w14:textId="77777777" w:rsidR="00EE29C1" w:rsidRPr="00EE29C1" w:rsidRDefault="00EE29C1" w:rsidP="00EE29C1">
      <w:pPr>
        <w:ind w:left="360"/>
        <w:rPr>
          <w:sz w:val="24"/>
          <w:szCs w:val="24"/>
        </w:rPr>
      </w:pPr>
    </w:p>
    <w:p w14:paraId="1181A247" w14:textId="5B4E5044" w:rsidR="00C9166E" w:rsidRPr="00EE29C1" w:rsidRDefault="00C9166E" w:rsidP="00C9166E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Instructions Screen:</w:t>
      </w:r>
    </w:p>
    <w:p w14:paraId="666A1DD6" w14:textId="3DE81C57" w:rsidR="00EE29C1" w:rsidRDefault="00EE29C1" w:rsidP="00EE29C1">
      <w:pPr>
        <w:ind w:left="360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80BC239" wp14:editId="25C5E0F2">
            <wp:extent cx="5943600" cy="3196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0974" w14:textId="77777777" w:rsidR="00EE29C1" w:rsidRPr="00EE29C1" w:rsidRDefault="00EE29C1" w:rsidP="00EE29C1">
      <w:pPr>
        <w:ind w:left="360"/>
        <w:rPr>
          <w:sz w:val="24"/>
          <w:szCs w:val="24"/>
        </w:rPr>
      </w:pPr>
    </w:p>
    <w:p w14:paraId="0F50708A" w14:textId="603F59EB" w:rsidR="00C9166E" w:rsidRPr="00EE29C1" w:rsidRDefault="00C9166E" w:rsidP="00C9166E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Gameplay Screen:</w:t>
      </w:r>
    </w:p>
    <w:p w14:paraId="79697C50" w14:textId="0F6C71B9" w:rsidR="00EE29C1" w:rsidRDefault="00EE29C1" w:rsidP="00EE29C1">
      <w:pPr>
        <w:ind w:left="360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225A0327" wp14:editId="60C50173">
            <wp:extent cx="5943600" cy="3196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7E7A" w14:textId="77777777" w:rsidR="00EE29C1" w:rsidRPr="00EE29C1" w:rsidRDefault="00EE29C1" w:rsidP="00EE29C1">
      <w:pPr>
        <w:ind w:left="360"/>
        <w:rPr>
          <w:sz w:val="24"/>
          <w:szCs w:val="24"/>
        </w:rPr>
      </w:pPr>
    </w:p>
    <w:p w14:paraId="13128BB6" w14:textId="0C84B89F" w:rsidR="00C9166E" w:rsidRPr="00EE29C1" w:rsidRDefault="00C9166E" w:rsidP="00C9166E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Game Over Screen:</w:t>
      </w:r>
    </w:p>
    <w:p w14:paraId="08B812DA" w14:textId="526E6224" w:rsidR="00686D09" w:rsidRPr="00EE29C1" w:rsidRDefault="00EE29C1" w:rsidP="00EE29C1">
      <w:pPr>
        <w:ind w:left="360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FCA4436" wp14:editId="01FD8197">
            <wp:extent cx="5943600" cy="3196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2DB" w14:textId="5A3C4308" w:rsidR="00BF4089" w:rsidRDefault="00EE29C1" w:rsidP="00EE29C1">
      <w:pPr>
        <w:pStyle w:val="Heading1"/>
        <w:numPr>
          <w:ilvl w:val="0"/>
          <w:numId w:val="2"/>
        </w:numPr>
      </w:pPr>
      <w:bookmarkStart w:id="4" w:name="_Toc84197685"/>
      <w:r w:rsidRPr="00EE29C1">
        <w:lastRenderedPageBreak/>
        <w:t>Screen Descriptions</w:t>
      </w:r>
      <w:bookmarkEnd w:id="4"/>
    </w:p>
    <w:p w14:paraId="75072BE7" w14:textId="4DECE396" w:rsidR="00EE29C1" w:rsidRPr="00EE29C1" w:rsidRDefault="00EE29C1" w:rsidP="00EE29C1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Menu Screen:</w:t>
      </w:r>
    </w:p>
    <w:p w14:paraId="13E3CDBB" w14:textId="42C6CC2A" w:rsidR="00EE29C1" w:rsidRPr="00EE29C1" w:rsidRDefault="00EE29C1" w:rsidP="00EE29C1">
      <w:pPr>
        <w:pStyle w:val="ListParagraph"/>
        <w:numPr>
          <w:ilvl w:val="1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Start Game: Launch the game</w:t>
      </w:r>
    </w:p>
    <w:p w14:paraId="5F932F7D" w14:textId="53EC735F" w:rsidR="00EE29C1" w:rsidRPr="00EE29C1" w:rsidRDefault="00EE29C1" w:rsidP="00EE29C1">
      <w:pPr>
        <w:pStyle w:val="ListParagraph"/>
        <w:numPr>
          <w:ilvl w:val="1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How To Play: Open control scheme</w:t>
      </w:r>
    </w:p>
    <w:p w14:paraId="3112E1EC" w14:textId="4C0B00A2" w:rsidR="00EE29C1" w:rsidRPr="00EE29C1" w:rsidRDefault="00EE29C1" w:rsidP="00EE29C1">
      <w:pPr>
        <w:pStyle w:val="ListParagraph"/>
        <w:numPr>
          <w:ilvl w:val="1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Quit: Exit application</w:t>
      </w:r>
    </w:p>
    <w:p w14:paraId="2F2C3182" w14:textId="77777777" w:rsidR="00EE29C1" w:rsidRDefault="00EE29C1" w:rsidP="00EE29C1">
      <w:pPr>
        <w:ind w:left="360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635859F" wp14:editId="2E542078">
            <wp:extent cx="5943600" cy="31965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13FB" w14:textId="77777777" w:rsidR="00EE29C1" w:rsidRPr="00EE29C1" w:rsidRDefault="00EE29C1" w:rsidP="00EE29C1">
      <w:pPr>
        <w:ind w:left="360"/>
        <w:rPr>
          <w:sz w:val="24"/>
          <w:szCs w:val="24"/>
        </w:rPr>
      </w:pPr>
    </w:p>
    <w:p w14:paraId="792F5028" w14:textId="7F060392" w:rsidR="00EE29C1" w:rsidRPr="00EE29C1" w:rsidRDefault="00EE29C1" w:rsidP="00EE29C1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Instructions Screen:</w:t>
      </w:r>
    </w:p>
    <w:p w14:paraId="24C4001C" w14:textId="75D93797" w:rsidR="00EE29C1" w:rsidRPr="00EE29C1" w:rsidRDefault="00EE29C1" w:rsidP="00EE29C1">
      <w:pPr>
        <w:pStyle w:val="ListParagraph"/>
        <w:numPr>
          <w:ilvl w:val="1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Details on how to control the character and UI elements</w:t>
      </w:r>
    </w:p>
    <w:p w14:paraId="272315C7" w14:textId="77777777" w:rsidR="00EE29C1" w:rsidRDefault="00EE29C1" w:rsidP="00EE29C1">
      <w:pPr>
        <w:ind w:left="360"/>
        <w:rPr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C6E7129" wp14:editId="63F81C5E">
            <wp:extent cx="5943600" cy="3196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47E4" w14:textId="77777777" w:rsidR="00EE29C1" w:rsidRPr="00EE29C1" w:rsidRDefault="00EE29C1" w:rsidP="00EE29C1">
      <w:pPr>
        <w:ind w:left="360"/>
        <w:rPr>
          <w:sz w:val="24"/>
          <w:szCs w:val="24"/>
        </w:rPr>
      </w:pPr>
    </w:p>
    <w:p w14:paraId="1A5DAC14" w14:textId="1AE1E825" w:rsidR="00EE29C1" w:rsidRPr="00EE29C1" w:rsidRDefault="00EE29C1" w:rsidP="00EE29C1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Gameplay Screen:</w:t>
      </w:r>
    </w:p>
    <w:p w14:paraId="67939D9E" w14:textId="447A080A" w:rsidR="00EE29C1" w:rsidRPr="00EE29C1" w:rsidRDefault="00EE29C1" w:rsidP="00EE29C1">
      <w:pPr>
        <w:pStyle w:val="ListParagraph"/>
        <w:numPr>
          <w:ilvl w:val="1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Top left: Health bar</w:t>
      </w:r>
    </w:p>
    <w:p w14:paraId="1893466B" w14:textId="7098A782" w:rsidR="00EE29C1" w:rsidRPr="00EE29C1" w:rsidRDefault="00EE29C1" w:rsidP="00EE29C1">
      <w:pPr>
        <w:pStyle w:val="ListParagraph"/>
        <w:numPr>
          <w:ilvl w:val="1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Top right: Game score</w:t>
      </w:r>
    </w:p>
    <w:p w14:paraId="2B5F2CE0" w14:textId="63FAB60A" w:rsidR="00EE29C1" w:rsidRPr="00EE29C1" w:rsidRDefault="00EE29C1" w:rsidP="00EE29C1">
      <w:pPr>
        <w:pStyle w:val="ListParagraph"/>
        <w:numPr>
          <w:ilvl w:val="1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Bottom left: On-screen joystick</w:t>
      </w:r>
    </w:p>
    <w:p w14:paraId="24267C0B" w14:textId="4F72995D" w:rsidR="00EE29C1" w:rsidRPr="00EE29C1" w:rsidRDefault="00EE29C1" w:rsidP="00EE29C1">
      <w:pPr>
        <w:pStyle w:val="ListParagraph"/>
        <w:numPr>
          <w:ilvl w:val="1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Bottom-right: Jump &amp; shoot buttons</w:t>
      </w:r>
    </w:p>
    <w:p w14:paraId="169F423A" w14:textId="77777777" w:rsidR="00EE29C1" w:rsidRDefault="00EE29C1" w:rsidP="00EE29C1">
      <w:pPr>
        <w:ind w:left="360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0652055" wp14:editId="02964316">
            <wp:extent cx="5943600" cy="31965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5F11" w14:textId="77777777" w:rsidR="00EE29C1" w:rsidRPr="00EE29C1" w:rsidRDefault="00EE29C1" w:rsidP="00EE29C1">
      <w:pPr>
        <w:ind w:left="360"/>
        <w:rPr>
          <w:sz w:val="24"/>
          <w:szCs w:val="24"/>
        </w:rPr>
      </w:pPr>
    </w:p>
    <w:p w14:paraId="339811A1" w14:textId="60436CA6" w:rsidR="00EE29C1" w:rsidRPr="00EE29C1" w:rsidRDefault="00EE29C1" w:rsidP="00EE29C1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Game Over Screen:</w:t>
      </w:r>
    </w:p>
    <w:p w14:paraId="3CE254C0" w14:textId="1E759B21" w:rsidR="00EE29C1" w:rsidRPr="00EE29C1" w:rsidRDefault="00EE29C1" w:rsidP="00EE29C1">
      <w:pPr>
        <w:pStyle w:val="ListParagraph"/>
        <w:numPr>
          <w:ilvl w:val="1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Restart: Restart the game level</w:t>
      </w:r>
    </w:p>
    <w:p w14:paraId="51DA1414" w14:textId="77777777" w:rsidR="00EE29C1" w:rsidRPr="00EE29C1" w:rsidRDefault="00EE29C1" w:rsidP="00EE29C1">
      <w:pPr>
        <w:pStyle w:val="ListParagraph"/>
        <w:numPr>
          <w:ilvl w:val="1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How To Play: Open control scheme</w:t>
      </w:r>
    </w:p>
    <w:p w14:paraId="15AC1744" w14:textId="3641244C" w:rsidR="00EE29C1" w:rsidRPr="00EE29C1" w:rsidRDefault="00EE29C1" w:rsidP="00EE29C1">
      <w:pPr>
        <w:pStyle w:val="ListParagraph"/>
        <w:numPr>
          <w:ilvl w:val="1"/>
          <w:numId w:val="5"/>
        </w:numPr>
        <w:rPr>
          <w:i/>
          <w:sz w:val="24"/>
          <w:szCs w:val="24"/>
        </w:rPr>
      </w:pPr>
      <w:r>
        <w:rPr>
          <w:sz w:val="24"/>
          <w:szCs w:val="24"/>
        </w:rPr>
        <w:t>Quit: Exit application</w:t>
      </w:r>
    </w:p>
    <w:p w14:paraId="6BE90A1A" w14:textId="77777777" w:rsidR="00EE29C1" w:rsidRPr="00EE29C1" w:rsidRDefault="00EE29C1" w:rsidP="00EE29C1">
      <w:pPr>
        <w:ind w:left="360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9984D2D" wp14:editId="42D59B4E">
            <wp:extent cx="5943600" cy="31965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2DD" w14:textId="18C9B595" w:rsidR="00686D09" w:rsidRPr="00EE29C1" w:rsidRDefault="00686D09" w:rsidP="00EE29C1">
      <w:pPr>
        <w:rPr>
          <w:sz w:val="24"/>
          <w:szCs w:val="24"/>
        </w:rPr>
      </w:pPr>
    </w:p>
    <w:p w14:paraId="08B812DE" w14:textId="11D4A8D9" w:rsidR="009F6693" w:rsidRDefault="00EE29C1" w:rsidP="00EE29C1">
      <w:pPr>
        <w:pStyle w:val="Heading1"/>
        <w:numPr>
          <w:ilvl w:val="0"/>
          <w:numId w:val="2"/>
        </w:numPr>
      </w:pPr>
      <w:bookmarkStart w:id="5" w:name="_Toc84197686"/>
      <w:r w:rsidRPr="00EE29C1">
        <w:t>Game World</w:t>
      </w:r>
      <w:bookmarkEnd w:id="5"/>
    </w:p>
    <w:p w14:paraId="3D526092" w14:textId="306F2E3B" w:rsidR="00835B34" w:rsidRPr="00835B34" w:rsidRDefault="00835B34" w:rsidP="00EE29C1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The game is set in a fictional modern world, with both advanced futuristic technology and conventional firearms, as well as monsters for variety.</w:t>
      </w:r>
    </w:p>
    <w:p w14:paraId="08B812E0" w14:textId="7ADAF769" w:rsidR="00686D09" w:rsidRPr="00835B34" w:rsidRDefault="00835B34" w:rsidP="00EE29C1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The game is set in the jungle environment, with integrated caverns here and there.</w:t>
      </w:r>
    </w:p>
    <w:p w14:paraId="2B57BBC4" w14:textId="15DFE3CD" w:rsidR="00835B34" w:rsidRPr="00835B34" w:rsidRDefault="00835B34" w:rsidP="00835B34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There will be traps scattered around to challenge the player’s platformer skill.</w:t>
      </w:r>
    </w:p>
    <w:p w14:paraId="08B812E1" w14:textId="2276DB5B" w:rsidR="009F6693" w:rsidRDefault="00835B34" w:rsidP="00835B34">
      <w:pPr>
        <w:pStyle w:val="Heading1"/>
        <w:numPr>
          <w:ilvl w:val="0"/>
          <w:numId w:val="2"/>
        </w:numPr>
      </w:pPr>
      <w:bookmarkStart w:id="6" w:name="_Toc84197687"/>
      <w:r w:rsidRPr="00835B34">
        <w:t>Levels</w:t>
      </w:r>
      <w:bookmarkEnd w:id="6"/>
      <w:r w:rsidRPr="00835B34">
        <w:t xml:space="preserve"> </w:t>
      </w:r>
    </w:p>
    <w:p w14:paraId="08B812E3" w14:textId="6C4DF1EB" w:rsidR="00686D09" w:rsidRPr="00835B34" w:rsidRDefault="00835B34" w:rsidP="00835B34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Level 1: Jungle level with light platforming to teach player how to move</w:t>
      </w:r>
    </w:p>
    <w:p w14:paraId="001947A4" w14:textId="76737629" w:rsidR="00835B34" w:rsidRPr="00835B34" w:rsidRDefault="00835B34" w:rsidP="00835B34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Level 2: Cavern level with traps to challenge player, as well as a boss at the end of the level.</w:t>
      </w:r>
    </w:p>
    <w:p w14:paraId="4688FA41" w14:textId="5B57AB24" w:rsidR="00835B34" w:rsidRPr="00835B34" w:rsidRDefault="00835B34" w:rsidP="00835B34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Level 3+: To be decided for future release…</w:t>
      </w:r>
    </w:p>
    <w:p w14:paraId="08B812E4" w14:textId="59A5F4D2" w:rsidR="009F6693" w:rsidRPr="00B27675" w:rsidRDefault="00835B34" w:rsidP="00835B34">
      <w:pPr>
        <w:pStyle w:val="Heading1"/>
        <w:numPr>
          <w:ilvl w:val="0"/>
          <w:numId w:val="2"/>
        </w:numPr>
      </w:pPr>
      <w:bookmarkStart w:id="7" w:name="_Toc84197688"/>
      <w:r w:rsidRPr="00835B34">
        <w:lastRenderedPageBreak/>
        <w:t>Characters</w:t>
      </w:r>
      <w:bookmarkEnd w:id="7"/>
      <w:r w:rsidRPr="00835B34">
        <w:t xml:space="preserve"> </w:t>
      </w:r>
    </w:p>
    <w:p w14:paraId="381B38A3" w14:textId="4DBC2371" w:rsidR="00835B34" w:rsidRDefault="00835B34" w:rsidP="00835B3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protagonist is codenamed SNAKE. He wears an advanced tactical suit with energy weapon and can </w:t>
      </w:r>
      <w:r w:rsidRPr="00835B34">
        <w:rPr>
          <w:sz w:val="24"/>
          <w:szCs w:val="24"/>
        </w:rPr>
        <w:t>synergize</w:t>
      </w:r>
      <w:r w:rsidR="005D5FC1">
        <w:rPr>
          <w:sz w:val="24"/>
          <w:szCs w:val="24"/>
        </w:rPr>
        <w:t xml:space="preserve"> environmental tech to power itself up.</w:t>
      </w:r>
    </w:p>
    <w:p w14:paraId="08B812E7" w14:textId="4817FC08" w:rsidR="00BF4089" w:rsidRPr="005D5FC1" w:rsidRDefault="00C5649B" w:rsidP="005D5FC1">
      <w:pPr>
        <w:ind w:left="360"/>
        <w:rPr>
          <w:sz w:val="24"/>
          <w:szCs w:val="24"/>
        </w:rPr>
      </w:pPr>
      <w:r>
        <w:pict w14:anchorId="6EBB6419">
          <v:shape id="_x0000_i1026" type="#_x0000_t75" style="width:180.75pt;height:180.75pt">
            <v:imagedata r:id="rId20" o:title="player-run-shot-4"/>
          </v:shape>
        </w:pict>
      </w:r>
    </w:p>
    <w:p w14:paraId="08B812E8" w14:textId="0EF849E1" w:rsidR="00BF4089" w:rsidRPr="00BF4089" w:rsidRDefault="005D5FC1" w:rsidP="005D5FC1">
      <w:pPr>
        <w:pStyle w:val="Heading1"/>
        <w:numPr>
          <w:ilvl w:val="0"/>
          <w:numId w:val="2"/>
        </w:numPr>
      </w:pPr>
      <w:bookmarkStart w:id="8" w:name="_Toc84197689"/>
      <w:r w:rsidRPr="005D5FC1">
        <w:t>Enemies</w:t>
      </w:r>
      <w:bookmarkEnd w:id="8"/>
    </w:p>
    <w:p w14:paraId="08B812EA" w14:textId="5FF69A88" w:rsidR="00686D09" w:rsidRPr="005D5FC1" w:rsidRDefault="005D5FC1" w:rsidP="005D5FC1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Robot: aggressive, use ranged weapon, hard to take down</w:t>
      </w:r>
    </w:p>
    <w:p w14:paraId="191377EA" w14:textId="58F1C4A7" w:rsidR="005D5FC1" w:rsidRDefault="005D5FC1" w:rsidP="005D5FC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D5FC1">
        <w:rPr>
          <w:sz w:val="24"/>
          <w:szCs w:val="24"/>
        </w:rPr>
        <w:t>Soldier</w:t>
      </w:r>
      <w:r>
        <w:rPr>
          <w:sz w:val="24"/>
          <w:szCs w:val="24"/>
        </w:rPr>
        <w:t>: has strength in number, use ranged weapon, easy target</w:t>
      </w:r>
    </w:p>
    <w:p w14:paraId="08B812EB" w14:textId="73DF6C9E" w:rsidR="00686D09" w:rsidRPr="005D5FC1" w:rsidRDefault="005D5FC1" w:rsidP="00686D0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Slime: chase player, use close-range attacks</w:t>
      </w:r>
    </w:p>
    <w:p w14:paraId="08B812EE" w14:textId="1D30DADC" w:rsidR="00686D09" w:rsidRDefault="005D5FC1" w:rsidP="00686D09">
      <w:pPr>
        <w:pStyle w:val="Heading1"/>
        <w:numPr>
          <w:ilvl w:val="0"/>
          <w:numId w:val="2"/>
        </w:numPr>
      </w:pPr>
      <w:bookmarkStart w:id="9" w:name="_Toc84197690"/>
      <w:r w:rsidRPr="005D5FC1">
        <w:t>Weapons</w:t>
      </w:r>
      <w:bookmarkEnd w:id="9"/>
    </w:p>
    <w:p w14:paraId="7648FAD7" w14:textId="5B19BE45" w:rsidR="005D5FC1" w:rsidRDefault="005D5FC1" w:rsidP="005D5FC1">
      <w:pPr>
        <w:pStyle w:val="ListParagraph"/>
        <w:numPr>
          <w:ilvl w:val="0"/>
          <w:numId w:val="5"/>
        </w:numPr>
      </w:pPr>
      <w:r>
        <w:t>Default cannon: shoots individual bullets</w:t>
      </w:r>
    </w:p>
    <w:p w14:paraId="05A53EED" w14:textId="4F5D92C1" w:rsidR="005D5FC1" w:rsidRPr="005D5FC1" w:rsidRDefault="005D5FC1" w:rsidP="005D5FC1">
      <w:pPr>
        <w:pStyle w:val="ListParagraph"/>
        <w:numPr>
          <w:ilvl w:val="0"/>
          <w:numId w:val="5"/>
        </w:numPr>
      </w:pPr>
      <w:r>
        <w:t xml:space="preserve">Rapid cannon: obtained via </w:t>
      </w:r>
      <w:proofErr w:type="spellStart"/>
      <w:r>
        <w:t>powerups</w:t>
      </w:r>
      <w:proofErr w:type="spellEnd"/>
      <w:r>
        <w:t>, rapid fire energy beams until player gets hit</w:t>
      </w:r>
    </w:p>
    <w:p w14:paraId="08B812F0" w14:textId="15EDC3EA" w:rsidR="00686D09" w:rsidRDefault="005D5FC1" w:rsidP="005D5FC1">
      <w:pPr>
        <w:pStyle w:val="Heading1"/>
        <w:numPr>
          <w:ilvl w:val="0"/>
          <w:numId w:val="2"/>
        </w:numPr>
      </w:pPr>
      <w:bookmarkStart w:id="10" w:name="_Toc84197691"/>
      <w:r w:rsidRPr="005D5FC1">
        <w:t>Scoring</w:t>
      </w:r>
      <w:bookmarkEnd w:id="10"/>
      <w:r w:rsidRPr="005D5FC1">
        <w:t xml:space="preserve"> </w:t>
      </w:r>
    </w:p>
    <w:p w14:paraId="5D81B3C2" w14:textId="00028A4E" w:rsidR="005D5FC1" w:rsidRPr="005D5FC1" w:rsidRDefault="005D5FC1" w:rsidP="005D5FC1">
      <w:pPr>
        <w:pStyle w:val="ListParagraph"/>
        <w:numPr>
          <w:ilvl w:val="0"/>
          <w:numId w:val="5"/>
        </w:numPr>
      </w:pPr>
      <w:r>
        <w:t>Player can score by defeating enemies and eating health items while at full health.</w:t>
      </w:r>
    </w:p>
    <w:p w14:paraId="08B812F3" w14:textId="13E9ABDF" w:rsidR="00686D09" w:rsidRDefault="005D5FC1" w:rsidP="00EF5E1E">
      <w:pPr>
        <w:pStyle w:val="Heading1"/>
        <w:numPr>
          <w:ilvl w:val="0"/>
          <w:numId w:val="2"/>
        </w:numPr>
      </w:pPr>
      <w:bookmarkStart w:id="11" w:name="_Toc84197692"/>
      <w:r w:rsidRPr="005D5FC1">
        <w:t>Sound Index</w:t>
      </w:r>
      <w:bookmarkEnd w:id="11"/>
    </w:p>
    <w:p w14:paraId="6DB005B6" w14:textId="4DD63AE4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menu.wav</w:t>
      </w:r>
      <w:r>
        <w:t>: menu soundtrack</w:t>
      </w:r>
    </w:p>
    <w:p w14:paraId="06733BB1" w14:textId="0CF791D1" w:rsidR="00EF5E1E" w:rsidRDefault="00B72184" w:rsidP="00B72184">
      <w:pPr>
        <w:pStyle w:val="ListParagraph"/>
        <w:numPr>
          <w:ilvl w:val="0"/>
          <w:numId w:val="5"/>
        </w:numPr>
      </w:pPr>
      <w:r w:rsidRPr="00B72184">
        <w:t>battle.wav</w:t>
      </w:r>
      <w:r>
        <w:t>: battle soundtrack</w:t>
      </w:r>
    </w:p>
    <w:p w14:paraId="10A1C31D" w14:textId="43278D06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enemy_hit.ogg</w:t>
      </w:r>
      <w:r>
        <w:t>: enemy hit SFX</w:t>
      </w:r>
    </w:p>
    <w:p w14:paraId="5F59E815" w14:textId="17B2AD02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menu_click.wav</w:t>
      </w:r>
      <w:r>
        <w:t>: menu click SFX</w:t>
      </w:r>
    </w:p>
    <w:p w14:paraId="3CA3EE2F" w14:textId="25D642B2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normal_shot.ogg</w:t>
      </w:r>
      <w:r>
        <w:t>: player default shoot SFX</w:t>
      </w:r>
    </w:p>
    <w:p w14:paraId="27C97DF5" w14:textId="01E4DFE4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player_explosion01.wav</w:t>
      </w:r>
      <w:r>
        <w:t>: player death SFX</w:t>
      </w:r>
    </w:p>
    <w:p w14:paraId="446DF203" w14:textId="6679C0DE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powerup.wav</w:t>
      </w:r>
      <w:r>
        <w:t xml:space="preserve">: player </w:t>
      </w:r>
      <w:proofErr w:type="spellStart"/>
      <w:r>
        <w:t>powerup</w:t>
      </w:r>
      <w:proofErr w:type="spellEnd"/>
      <w:r>
        <w:t xml:space="preserve"> SFX</w:t>
      </w:r>
    </w:p>
    <w:p w14:paraId="67E8F497" w14:textId="57B4908E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rapid_shot.ogg</w:t>
      </w:r>
      <w:r>
        <w:t>: player powered up shoot SFX</w:t>
      </w:r>
    </w:p>
    <w:p w14:paraId="0987B135" w14:textId="02957AC1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robot_explode01.flac</w:t>
      </w:r>
      <w:r>
        <w:t>: enemy robot death SFX</w:t>
      </w:r>
    </w:p>
    <w:p w14:paraId="74697DBE" w14:textId="77777777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robot_explode02.wav</w:t>
      </w:r>
      <w:r>
        <w:t>: enemy robot death SFX</w:t>
      </w:r>
    </w:p>
    <w:p w14:paraId="3B92E381" w14:textId="3C638D44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robot_shoot.mp3</w:t>
      </w:r>
      <w:r>
        <w:t>: enemy robot shoot SFX</w:t>
      </w:r>
    </w:p>
    <w:p w14:paraId="522F3B99" w14:textId="0DCBFEC4" w:rsidR="00B72184" w:rsidRPr="00EF5E1E" w:rsidRDefault="00B72184" w:rsidP="00B72184">
      <w:pPr>
        <w:pStyle w:val="ListParagraph"/>
        <w:numPr>
          <w:ilvl w:val="0"/>
          <w:numId w:val="5"/>
        </w:numPr>
      </w:pPr>
      <w:r w:rsidRPr="00B72184">
        <w:lastRenderedPageBreak/>
        <w:t>soldier_shoot.ogg</w:t>
      </w:r>
      <w:r>
        <w:t>: soldier shoot SFX</w:t>
      </w:r>
    </w:p>
    <w:p w14:paraId="08B8131D" w14:textId="77716879" w:rsidR="005C2F0F" w:rsidRDefault="008408A9" w:rsidP="00EF5E1E">
      <w:pPr>
        <w:pStyle w:val="Heading1"/>
        <w:numPr>
          <w:ilvl w:val="0"/>
          <w:numId w:val="2"/>
        </w:numPr>
      </w:pPr>
      <w:bookmarkStart w:id="12" w:name="_Toc84197693"/>
      <w:r w:rsidRPr="008408A9">
        <w:t>Art / Multimedia Index</w:t>
      </w:r>
      <w:bookmarkEnd w:id="12"/>
    </w:p>
    <w:p w14:paraId="54C1CECF" w14:textId="1DFFF37F" w:rsidR="00EF5E1E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I\ASSIGN\GAME-2014_A1\GAME-2014_A1\Assets\Warped Caves\Artwork\Sprites\player"</w:t>
      </w:r>
      <w:r>
        <w:t>: player sprites</w:t>
      </w:r>
    </w:p>
    <w:p w14:paraId="1B2B991A" w14:textId="3AE6DFD8" w:rsidR="00B72184" w:rsidRDefault="00C5649B" w:rsidP="00B72184">
      <w:pPr>
        <w:pStyle w:val="ListParagraph"/>
      </w:pPr>
      <w:r>
        <w:pict w14:anchorId="5103D38B">
          <v:shape id="_x0000_i1027" type="#_x0000_t75" style="width:79.5pt;height:79.5pt">
            <v:imagedata r:id="rId20" o:title="player-run-shot-4"/>
          </v:shape>
        </w:pict>
      </w:r>
    </w:p>
    <w:p w14:paraId="173A6218" w14:textId="447B17F1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</w:t>
      </w:r>
      <w:proofErr w:type="spellStart"/>
      <w:r w:rsidRPr="00B72184">
        <w:t>DualCorStudios</w:t>
      </w:r>
      <w:proofErr w:type="spellEnd"/>
      <w:r w:rsidRPr="00B72184">
        <w:t>\</w:t>
      </w:r>
      <w:proofErr w:type="spellStart"/>
      <w:r w:rsidRPr="00B72184">
        <w:t>BasicUI</w:t>
      </w:r>
      <w:proofErr w:type="spellEnd"/>
      <w:r w:rsidRPr="00B72184">
        <w:t xml:space="preserve"> Caution\Prefabs"</w:t>
      </w:r>
      <w:r>
        <w:t>: menu UI objects</w:t>
      </w:r>
    </w:p>
    <w:p w14:paraId="41524D85" w14:textId="2F989202" w:rsidR="00B72184" w:rsidRDefault="00B72184" w:rsidP="00B72184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3C291554" wp14:editId="0F23F8B5">
            <wp:extent cx="4828571" cy="36285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18E4" w14:textId="13A118E6" w:rsidR="00B72184" w:rsidRDefault="00B72184" w:rsidP="00B72184">
      <w:pPr>
        <w:pStyle w:val="ListParagraph"/>
      </w:pPr>
    </w:p>
    <w:p w14:paraId="2644F098" w14:textId="2DA714EF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I\ASSIGN\GAME-2014_A1\GAME-2014_A1\Assets\Robot Shooting Game\Robot"</w:t>
      </w:r>
      <w:r>
        <w:t>: robot enemy sprites</w:t>
      </w:r>
    </w:p>
    <w:p w14:paraId="7DDADEC6" w14:textId="1B42DB36" w:rsidR="00B72184" w:rsidRDefault="00C5649B" w:rsidP="00B72184">
      <w:pPr>
        <w:pStyle w:val="ListParagraph"/>
      </w:pPr>
      <w:r>
        <w:pict w14:anchorId="6EE06C4C">
          <v:shape id="_x0000_i1028" type="#_x0000_t75" style="width:64.5pt;height:64.5pt">
            <v:imagedata r:id="rId22" o:title="Robot_shoot 1"/>
          </v:shape>
        </w:pict>
      </w:r>
    </w:p>
    <w:p w14:paraId="2ACBFD3C" w14:textId="6235DA1D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I\ASSIGN\GAME-2014_A1\GAME-2014_A1\Assets\Free Pixel Army\Prefabs"</w:t>
      </w:r>
      <w:r>
        <w:t>: soldier enemy sprites</w:t>
      </w:r>
    </w:p>
    <w:p w14:paraId="46FD6AD1" w14:textId="7A3706BA" w:rsidR="00B72184" w:rsidRDefault="00C5649B" w:rsidP="00B72184">
      <w:pPr>
        <w:pStyle w:val="ListParagraph"/>
      </w:pPr>
      <w:r>
        <w:lastRenderedPageBreak/>
        <w:pict w14:anchorId="704AF87D">
          <v:shape id="_x0000_i1029" type="#_x0000_t75" style="width:111pt;height:111pt">
            <v:imagedata r:id="rId23" o:title="Helmet"/>
          </v:shape>
        </w:pict>
      </w:r>
    </w:p>
    <w:p w14:paraId="39DEAF51" w14:textId="38498209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I\ASSIGN\GAME-2014_A1\GAME-2014_A1\Assets\Slime\Prefab"</w:t>
      </w:r>
      <w:r>
        <w:t>: slime enemy sprites</w:t>
      </w:r>
    </w:p>
    <w:p w14:paraId="770E5B33" w14:textId="44667CA2" w:rsidR="00B72184" w:rsidRDefault="00C5649B" w:rsidP="00B72184">
      <w:pPr>
        <w:pStyle w:val="ListParagraph"/>
      </w:pPr>
      <w:r>
        <w:pict w14:anchorId="18CDAD7C">
          <v:shape id="_x0000_i1030" type="#_x0000_t75" style="width:87.75pt;height:87.75pt">
            <v:imagedata r:id="rId24" o:title="walk01"/>
          </v:shape>
        </w:pict>
      </w:r>
    </w:p>
    <w:p w14:paraId="2AC83E13" w14:textId="158F25EF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I\ASSIGN\GAME-2014_A1\GAME-2014_A1\Assets\FreePixelFood\Sprite\Food"</w:t>
      </w:r>
      <w:r>
        <w:t>: food pickup objects</w:t>
      </w:r>
    </w:p>
    <w:p w14:paraId="2FAEF6CD" w14:textId="73A23FA8" w:rsidR="00B72184" w:rsidRDefault="005F37CD" w:rsidP="00B72184">
      <w:pPr>
        <w:pStyle w:val="ListParagraph"/>
      </w:pPr>
      <w:r>
        <w:pict w14:anchorId="24D5CE55">
          <v:shape id="_x0000_i1031" type="#_x0000_t75" style="width:96pt;height:96pt">
            <v:imagedata r:id="rId25" o:title="Food"/>
          </v:shape>
        </w:pict>
      </w:r>
    </w:p>
    <w:p w14:paraId="32710FB6" w14:textId="75A8349C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</w:t>
      </w:r>
      <w:proofErr w:type="spellStart"/>
      <w:r w:rsidRPr="00B72184">
        <w:t>MainAsset</w:t>
      </w:r>
      <w:proofErr w:type="spellEnd"/>
      <w:r w:rsidRPr="00B72184">
        <w:t>\</w:t>
      </w:r>
      <w:proofErr w:type="spellStart"/>
      <w:r w:rsidRPr="00B72184">
        <w:t>png</w:t>
      </w:r>
      <w:proofErr w:type="spellEnd"/>
      <w:r w:rsidRPr="00B72184">
        <w:t>\64"</w:t>
      </w:r>
      <w:r>
        <w:t>: food pickup objects with more details</w:t>
      </w:r>
    </w:p>
    <w:p w14:paraId="50F74506" w14:textId="54BCDE68" w:rsidR="00B72184" w:rsidRDefault="00C5649B" w:rsidP="00B72184">
      <w:pPr>
        <w:pStyle w:val="ListParagraph"/>
      </w:pPr>
      <w:r>
        <w:pict w14:anchorId="08B572F1">
          <v:shape id="_x0000_i1032" type="#_x0000_t75" style="width:64.5pt;height:64.5pt">
            <v:imagedata r:id="rId26" o:title="food_01"/>
          </v:shape>
        </w:pict>
      </w:r>
    </w:p>
    <w:p w14:paraId="6CAD110C" w14:textId="1DB171BD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I\ASSIGN\GAME-2014_A1\GAME-2014_A1\Assets\Sprites"</w:t>
      </w:r>
      <w:r>
        <w:t>: bullet objects</w:t>
      </w:r>
    </w:p>
    <w:p w14:paraId="3B6511F0" w14:textId="1039580A" w:rsidR="00B72184" w:rsidRPr="00EF5E1E" w:rsidRDefault="00C5649B" w:rsidP="00B72184">
      <w:pPr>
        <w:pStyle w:val="ListParagraph"/>
      </w:pPr>
      <w:r>
        <w:lastRenderedPageBreak/>
        <w:pict w14:anchorId="02F32BC9">
          <v:shape id="_x0000_i1033" type="#_x0000_t75" style="width:48pt;height:228.75pt">
            <v:imagedata r:id="rId27" o:title="Fire_Bullet_Part1"/>
          </v:shape>
        </w:pict>
      </w:r>
    </w:p>
    <w:sectPr w:rsidR="00B72184" w:rsidRPr="00EF5E1E" w:rsidSect="00C5649B">
      <w:headerReference w:type="even" r:id="rId28"/>
      <w:headerReference w:type="default" r:id="rId29"/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DE495C" w14:textId="77777777" w:rsidR="005F37CD" w:rsidRDefault="005F37CD" w:rsidP="00C152DC">
      <w:pPr>
        <w:spacing w:after="0" w:line="240" w:lineRule="auto"/>
      </w:pPr>
      <w:r>
        <w:separator/>
      </w:r>
    </w:p>
  </w:endnote>
  <w:endnote w:type="continuationSeparator" w:id="0">
    <w:p w14:paraId="1FC196C4" w14:textId="77777777" w:rsidR="005F37CD" w:rsidRDefault="005F37CD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B8132D" w14:textId="7E4D386B" w:rsidR="00EE29C1" w:rsidRPr="002D62CF" w:rsidRDefault="00EE29C1" w:rsidP="002D62C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  <w:b/>
      </w:rPr>
      <w:t>0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C5649B" w:rsidRPr="00C5649B">
      <w:rPr>
        <w:rFonts w:asciiTheme="majorHAnsi" w:hAnsiTheme="majorHAnsi"/>
        <w:noProof/>
      </w:rPr>
      <w:t>12</w:t>
    </w:r>
    <w:r>
      <w:rPr>
        <w:rFonts w:asciiTheme="majorHAnsi" w:hAnsiTheme="majorHAns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B8132E" w14:textId="35665C13" w:rsidR="00EE29C1" w:rsidRDefault="00C5649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Version 1.0</w:t>
    </w:r>
    <w:r w:rsidR="00EE29C1">
      <w:rPr>
        <w:rFonts w:asciiTheme="majorHAnsi" w:hAnsiTheme="majorHAnsi"/>
      </w:rPr>
      <w:ptab w:relativeTo="margin" w:alignment="right" w:leader="none"/>
    </w:r>
    <w:r w:rsidR="00EE29C1">
      <w:rPr>
        <w:rFonts w:asciiTheme="majorHAnsi" w:hAnsiTheme="majorHAnsi"/>
      </w:rPr>
      <w:t xml:space="preserve">Page </w:t>
    </w:r>
    <w:r w:rsidR="00EE29C1">
      <w:fldChar w:fldCharType="begin"/>
    </w:r>
    <w:r w:rsidR="00EE29C1">
      <w:instrText xml:space="preserve"> PAGE   \* MERGEFORMAT </w:instrText>
    </w:r>
    <w:r w:rsidR="00EE29C1">
      <w:fldChar w:fldCharType="separate"/>
    </w:r>
    <w:r w:rsidRPr="00C5649B">
      <w:rPr>
        <w:rFonts w:asciiTheme="majorHAnsi" w:hAnsiTheme="majorHAnsi"/>
        <w:noProof/>
      </w:rPr>
      <w:t>8</w:t>
    </w:r>
    <w:r w:rsidR="00EE29C1">
      <w:rPr>
        <w:rFonts w:asciiTheme="majorHAnsi" w:hAnsiTheme="majorHAnsi"/>
        <w:noProof/>
      </w:rPr>
      <w:fldChar w:fldCharType="end"/>
    </w:r>
  </w:p>
  <w:p w14:paraId="08B8132F" w14:textId="77777777" w:rsidR="00EE29C1" w:rsidRDefault="00EE29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EB73EB" w14:textId="77777777" w:rsidR="005F37CD" w:rsidRDefault="005F37CD" w:rsidP="00C152DC">
      <w:pPr>
        <w:spacing w:after="0" w:line="240" w:lineRule="auto"/>
      </w:pPr>
      <w:r>
        <w:separator/>
      </w:r>
    </w:p>
  </w:footnote>
  <w:footnote w:type="continuationSeparator" w:id="0">
    <w:p w14:paraId="7F840B5B" w14:textId="77777777" w:rsidR="005F37CD" w:rsidRDefault="005F37CD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EE29C1" w14:paraId="08B81326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8B81324" w14:textId="4DC10DEE" w:rsidR="00EE29C1" w:rsidRDefault="00EE29C1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Metal Snake Z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1-10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5" w14:textId="23D4C8EC" w:rsidR="00EE29C1" w:rsidRDefault="00EE29C1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October 2, 2021</w:t>
              </w:r>
            </w:p>
          </w:tc>
        </w:sdtContent>
      </w:sdt>
    </w:tr>
  </w:tbl>
  <w:p w14:paraId="08B81327" w14:textId="77777777" w:rsidR="00EE29C1" w:rsidRDefault="00EE29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EE29C1" w14:paraId="08B8132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1-10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8" w14:textId="6E7B1612" w:rsidR="00EE29C1" w:rsidRPr="00C152DC" w:rsidRDefault="00EE29C1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October 2, 2021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8B81329" w14:textId="1E1E7023" w:rsidR="00EE29C1" w:rsidRDefault="00EE29C1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Metal Snake Z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08B8132B" w14:textId="77777777" w:rsidR="00EE29C1" w:rsidRDefault="00EE29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57C15"/>
    <w:multiLevelType w:val="hybridMultilevel"/>
    <w:tmpl w:val="363614DA"/>
    <w:lvl w:ilvl="0" w:tplc="09A8B5F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56F46"/>
    <w:multiLevelType w:val="hybridMultilevel"/>
    <w:tmpl w:val="673A7A0C"/>
    <w:lvl w:ilvl="0" w:tplc="9A9E27B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44DC1"/>
    <w:multiLevelType w:val="hybridMultilevel"/>
    <w:tmpl w:val="673A7A0C"/>
    <w:lvl w:ilvl="0" w:tplc="9A9E27B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C54779"/>
    <w:multiLevelType w:val="hybridMultilevel"/>
    <w:tmpl w:val="7FCC1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657FA"/>
    <w:multiLevelType w:val="hybridMultilevel"/>
    <w:tmpl w:val="93FA7B52"/>
    <w:lvl w:ilvl="0" w:tplc="9A9E27B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F14BB5"/>
    <w:multiLevelType w:val="hybridMultilevel"/>
    <w:tmpl w:val="5262D012"/>
    <w:lvl w:ilvl="0" w:tplc="2B84AC7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41C8A"/>
    <w:rsid w:val="00080D8D"/>
    <w:rsid w:val="0016561C"/>
    <w:rsid w:val="002D62CF"/>
    <w:rsid w:val="00383A5B"/>
    <w:rsid w:val="003E1D34"/>
    <w:rsid w:val="003E1D56"/>
    <w:rsid w:val="00420F46"/>
    <w:rsid w:val="0052734F"/>
    <w:rsid w:val="00561447"/>
    <w:rsid w:val="005C2F0F"/>
    <w:rsid w:val="005D5FC1"/>
    <w:rsid w:val="005F37CD"/>
    <w:rsid w:val="0060518D"/>
    <w:rsid w:val="00686D09"/>
    <w:rsid w:val="00691022"/>
    <w:rsid w:val="00744BAC"/>
    <w:rsid w:val="007D2A8E"/>
    <w:rsid w:val="00835B34"/>
    <w:rsid w:val="008408A9"/>
    <w:rsid w:val="00856BCF"/>
    <w:rsid w:val="008C6B2D"/>
    <w:rsid w:val="008E601F"/>
    <w:rsid w:val="008F3C94"/>
    <w:rsid w:val="00912407"/>
    <w:rsid w:val="00953C99"/>
    <w:rsid w:val="00996533"/>
    <w:rsid w:val="009A4D42"/>
    <w:rsid w:val="009C79DD"/>
    <w:rsid w:val="009F6693"/>
    <w:rsid w:val="00AA765B"/>
    <w:rsid w:val="00AD223E"/>
    <w:rsid w:val="00B27675"/>
    <w:rsid w:val="00B72184"/>
    <w:rsid w:val="00B9328A"/>
    <w:rsid w:val="00BF4089"/>
    <w:rsid w:val="00C152DC"/>
    <w:rsid w:val="00C5649B"/>
    <w:rsid w:val="00C9166E"/>
    <w:rsid w:val="00D668E0"/>
    <w:rsid w:val="00D82416"/>
    <w:rsid w:val="00EB6F93"/>
    <w:rsid w:val="00EE29C1"/>
    <w:rsid w:val="00EF5E1E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B812A9"/>
  <w15:docId w15:val="{A49AFFD5-3643-4138-AD0C-5A9BDBC0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2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paragraph" w:styleId="Title">
    <w:name w:val="Title"/>
    <w:basedOn w:val="Normal"/>
    <w:next w:val="Normal"/>
    <w:link w:val="TitleChar"/>
    <w:uiPriority w:val="10"/>
    <w:qFormat/>
    <w:rsid w:val="00383A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A5B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83A5B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2D62C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27675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276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276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KojimaMcMaple/GAME-2014_A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2021-10-02T00:00:00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853A1021-545C-4AAF-9315-7761956E8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1539</TotalTime>
  <Pages>1</Pages>
  <Words>817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Metal Snake Z</vt:lpstr>
    </vt:vector>
  </TitlesOfParts>
  <Company>KOJIMA PRODUCTIONS</Company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Metal Snake Z</dc:title>
  <dc:subject>A Run and Gun game</dc:subject>
  <dc:creator>Trung Le - 101264698</dc:creator>
  <cp:lastModifiedBy>JD</cp:lastModifiedBy>
  <cp:revision>8</cp:revision>
  <dcterms:created xsi:type="dcterms:W3CDTF">2021-10-03T01:53:00Z</dcterms:created>
  <dcterms:modified xsi:type="dcterms:W3CDTF">2021-10-04T03:55:00Z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